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2718" w14:textId="3CC93E11" w:rsidR="00FC5675" w:rsidRPr="00FC5675" w:rsidRDefault="00FC5675" w:rsidP="00C73BB3">
      <w:pPr>
        <w:rPr>
          <w:u w:val="single"/>
          <w:lang w:val="en-US"/>
        </w:rPr>
      </w:pPr>
      <w:r w:rsidRPr="00FC5675">
        <w:rPr>
          <w:u w:val="single"/>
          <w:lang w:val="en-US"/>
        </w:rPr>
        <w:t>Øvelse 1</w:t>
      </w:r>
    </w:p>
    <w:p w14:paraId="5B499289" w14:textId="675E3DFB" w:rsidR="00FC5675" w:rsidRPr="003A1638" w:rsidRDefault="00AE73E5">
      <w:pPr>
        <w:rPr>
          <w:u w:val="single"/>
          <w:lang w:val="en-US"/>
        </w:rPr>
      </w:pPr>
      <w:r w:rsidRPr="00AE73E5">
        <w:rPr>
          <w:rFonts w:ascii="Courier New" w:hAnsi="Courier New" w:cs="Courier New"/>
          <w:sz w:val="18"/>
          <w:szCs w:val="18"/>
          <w:lang w:val="en-US"/>
        </w:rPr>
        <w:drawing>
          <wp:inline distT="0" distB="0" distL="0" distR="0" wp14:anchorId="257CA173" wp14:editId="40EE59A7">
            <wp:extent cx="6120130" cy="3747135"/>
            <wp:effectExtent l="0" t="0" r="0" b="5715"/>
            <wp:docPr id="161741789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7894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FE60" w14:textId="7DA5C37D" w:rsidR="00B7763C" w:rsidRPr="003A1638" w:rsidRDefault="00B7763C" w:rsidP="00C73BB3">
      <w:pPr>
        <w:rPr>
          <w:u w:val="single"/>
          <w:lang w:val="en-US"/>
        </w:rPr>
      </w:pPr>
      <w:r w:rsidRPr="003A1638">
        <w:rPr>
          <w:u w:val="single"/>
          <w:lang w:val="en-US"/>
        </w:rPr>
        <w:t>Øvelse 2</w:t>
      </w:r>
    </w:p>
    <w:p w14:paraId="1440FF9A" w14:textId="7AD5D00B" w:rsidR="00B7763C" w:rsidRDefault="003A1638" w:rsidP="00B7763C">
      <w:pPr>
        <w:rPr>
          <w:rFonts w:cstheme="minorHAnsi"/>
        </w:rPr>
      </w:pPr>
      <w:r>
        <w:rPr>
          <w:rFonts w:cstheme="minorHAnsi"/>
        </w:rPr>
        <w:t>Koden består af to ydre for-loops, hvoraf det første har yderligere to indre loops.</w:t>
      </w:r>
    </w:p>
    <w:p w14:paraId="19DF843E" w14:textId="5E08543F" w:rsidR="003A1638" w:rsidRDefault="003A1638" w:rsidP="00B7763C">
      <w:pPr>
        <w:rPr>
          <w:rFonts w:cstheme="minorHAnsi"/>
        </w:rPr>
      </w:pPr>
      <w:r>
        <w:rPr>
          <w:rFonts w:cstheme="minorHAnsi"/>
        </w:rPr>
        <w:t>Det andet ydre for-loop er helt indlysende O(n^2)</w:t>
      </w:r>
    </w:p>
    <w:p w14:paraId="3ED5FA79" w14:textId="37015E3C" w:rsidR="003A1638" w:rsidRDefault="003A1638" w:rsidP="00B7763C">
      <w:pPr>
        <w:rPr>
          <w:rFonts w:cstheme="minorHAnsi"/>
        </w:rPr>
      </w:pPr>
      <w:r>
        <w:rPr>
          <w:rFonts w:cstheme="minorHAnsi"/>
        </w:rPr>
        <w:t>I det første for-loop er det yderste O(log N), det midterste er O(log N) og det inderste er O(log(log n)</w:t>
      </w:r>
    </w:p>
    <w:p w14:paraId="029CDD3B" w14:textId="77777777" w:rsidR="003A1638" w:rsidRDefault="003A1638" w:rsidP="00B7763C">
      <w:pPr>
        <w:rPr>
          <w:rFonts w:cstheme="minorHAnsi"/>
        </w:rPr>
      </w:pPr>
    </w:p>
    <w:p w14:paraId="622AD654" w14:textId="4FCA6CC5" w:rsidR="003A1638" w:rsidRPr="003A1638" w:rsidRDefault="003A1638" w:rsidP="00B7763C">
      <w:pPr>
        <w:rPr>
          <w:rFonts w:cstheme="minorHAnsi"/>
          <w:lang w:val="nb-NO"/>
        </w:rPr>
      </w:pPr>
      <w:r w:rsidRPr="003A1638">
        <w:rPr>
          <w:rFonts w:cstheme="minorHAnsi"/>
          <w:lang w:val="nb-NO"/>
        </w:rPr>
        <w:t>Det korrekte svar er O(N^</w:t>
      </w:r>
      <w:r>
        <w:rPr>
          <w:rFonts w:cstheme="minorHAnsi"/>
          <w:lang w:val="nb-NO"/>
        </w:rPr>
        <w:t>2)</w:t>
      </w:r>
    </w:p>
    <w:p w14:paraId="2A6919D6" w14:textId="37604E9F" w:rsidR="00B7763C" w:rsidRPr="003A1638" w:rsidRDefault="00B7763C" w:rsidP="003A1638">
      <w:pPr>
        <w:rPr>
          <w:rFonts w:cstheme="minorHAnsi"/>
          <w:lang w:val="nb-NO"/>
        </w:rPr>
      </w:pPr>
      <w:r w:rsidRPr="003A1638">
        <w:rPr>
          <w:rFonts w:ascii="Courier New" w:hAnsi="Courier New" w:cs="Courier New"/>
          <w:sz w:val="18"/>
          <w:szCs w:val="18"/>
          <w:lang w:val="nb-NO"/>
        </w:rPr>
        <w:t xml:space="preserve">    </w:t>
      </w:r>
    </w:p>
    <w:p w14:paraId="378A7465" w14:textId="43DB9098" w:rsidR="00C73BB3" w:rsidRPr="003A1638" w:rsidRDefault="00C73BB3" w:rsidP="00C73BB3">
      <w:pPr>
        <w:rPr>
          <w:u w:val="single"/>
        </w:rPr>
      </w:pPr>
      <w:r w:rsidRPr="003A1638">
        <w:rPr>
          <w:u w:val="single"/>
        </w:rPr>
        <w:t>Øvelse 3</w:t>
      </w:r>
    </w:p>
    <w:p w14:paraId="4C3D90F6" w14:textId="7285077F" w:rsidR="003A1638" w:rsidRPr="003A1638" w:rsidRDefault="00AE73E5" w:rsidP="00C73BB3">
      <w:pPr>
        <w:rPr>
          <w:lang w:val="en-US"/>
        </w:rPr>
      </w:pPr>
      <w:r w:rsidRPr="00AE73E5">
        <w:rPr>
          <w:rFonts w:ascii="Courier New" w:hAnsi="Courier New" w:cs="Courier New"/>
          <w:sz w:val="18"/>
          <w:szCs w:val="18"/>
          <w:lang w:val="en-US"/>
        </w:rPr>
        <w:lastRenderedPageBreak/>
        <w:drawing>
          <wp:inline distT="0" distB="0" distL="0" distR="0" wp14:anchorId="747D8300" wp14:editId="0CCB6E85">
            <wp:extent cx="6120130" cy="3646170"/>
            <wp:effectExtent l="0" t="0" r="0" b="0"/>
            <wp:docPr id="1810599513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99513" name="Picture 1" descr="A white screen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2586" w14:textId="77777777" w:rsidR="003A1638" w:rsidRPr="003A1638" w:rsidRDefault="003A1638" w:rsidP="00C73BB3">
      <w:pPr>
        <w:rPr>
          <w:lang w:val="en-US"/>
        </w:rPr>
      </w:pPr>
    </w:p>
    <w:p w14:paraId="1DE7F115" w14:textId="77777777" w:rsidR="003A1638" w:rsidRDefault="00C43010">
      <w:pPr>
        <w:rPr>
          <w:u w:val="single"/>
        </w:rPr>
      </w:pPr>
      <w:r w:rsidRPr="003A1638">
        <w:rPr>
          <w:u w:val="single"/>
        </w:rPr>
        <w:t xml:space="preserve">Øvelse </w:t>
      </w:r>
      <w:r w:rsidR="003A1638" w:rsidRPr="003A1638">
        <w:rPr>
          <w:u w:val="single"/>
        </w:rPr>
        <w:t>4</w:t>
      </w:r>
    </w:p>
    <w:p w14:paraId="1A5DB66B" w14:textId="77777777" w:rsidR="00AE73E5" w:rsidRDefault="00AE73E5">
      <w:pPr>
        <w:rPr>
          <w:rFonts w:ascii="Courier New" w:hAnsi="Courier New" w:cs="Courier New"/>
          <w:sz w:val="18"/>
          <w:szCs w:val="18"/>
          <w:lang w:val="en-US"/>
        </w:rPr>
      </w:pPr>
    </w:p>
    <w:p w14:paraId="159FB959" w14:textId="31EE01A5" w:rsidR="00B7763C" w:rsidRPr="00AE73E5" w:rsidRDefault="00AE73E5">
      <w:pPr>
        <w:rPr>
          <w:u w:val="single"/>
          <w:lang w:val="nb-NO"/>
        </w:rPr>
      </w:pPr>
      <w:r w:rsidRPr="00AE73E5">
        <w:rPr>
          <w:lang w:val="nb-NO"/>
        </w:rPr>
        <w:lastRenderedPageBreak/>
        <w:drawing>
          <wp:inline distT="0" distB="0" distL="0" distR="0" wp14:anchorId="12C1E432" wp14:editId="6C217676">
            <wp:extent cx="6120130" cy="5438775"/>
            <wp:effectExtent l="0" t="0" r="0" b="9525"/>
            <wp:docPr id="15703097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0978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63C" w:rsidRPr="00AE73E5">
        <w:rPr>
          <w:lang w:val="nb-NO"/>
        </w:rPr>
        <w:br w:type="page"/>
      </w:r>
    </w:p>
    <w:p w14:paraId="2FFE2B7F" w14:textId="77777777" w:rsidR="00B7763C" w:rsidRPr="00AE73E5" w:rsidRDefault="00B7763C">
      <w:pPr>
        <w:rPr>
          <w:lang w:val="nb-NO"/>
        </w:rPr>
      </w:pPr>
    </w:p>
    <w:p w14:paraId="3267E87D" w14:textId="6FF961B9" w:rsidR="00C43010" w:rsidRPr="003A1638" w:rsidRDefault="00B7763C" w:rsidP="00C43010">
      <w:pPr>
        <w:spacing w:after="0"/>
        <w:rPr>
          <w:u w:val="single"/>
        </w:rPr>
      </w:pPr>
      <w:r w:rsidRPr="003A1638">
        <w:rPr>
          <w:u w:val="single"/>
        </w:rPr>
        <w:t xml:space="preserve">Øvelse </w:t>
      </w:r>
      <w:r w:rsidR="003A1638">
        <w:rPr>
          <w:u w:val="single"/>
        </w:rPr>
        <w:t>5</w:t>
      </w:r>
    </w:p>
    <w:p w14:paraId="15660002" w14:textId="77777777" w:rsidR="00B7763C" w:rsidRPr="003A1638" w:rsidRDefault="00B7763C" w:rsidP="00C43010">
      <w:pPr>
        <w:spacing w:after="0"/>
      </w:pPr>
    </w:p>
    <w:p w14:paraId="61521A0E" w14:textId="6C313A21" w:rsidR="00C43010" w:rsidRDefault="00AE73E5" w:rsidP="006D56F4">
      <w:r w:rsidRPr="00AE73E5">
        <w:drawing>
          <wp:inline distT="0" distB="0" distL="0" distR="0" wp14:anchorId="378FF548" wp14:editId="3138D646">
            <wp:extent cx="6120130" cy="1567815"/>
            <wp:effectExtent l="0" t="0" r="0" b="0"/>
            <wp:docPr id="151418917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9174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5B2E" w14:textId="2D712504" w:rsidR="00AE73E5" w:rsidRDefault="00AE73E5" w:rsidP="006D56F4">
      <w:r>
        <w:t>Øvelse 6</w:t>
      </w:r>
    </w:p>
    <w:p w14:paraId="3A939833" w14:textId="310148D6" w:rsidR="00AE73E5" w:rsidRDefault="00AE73E5" w:rsidP="006D56F4">
      <w:r w:rsidRPr="00AE73E5">
        <w:drawing>
          <wp:inline distT="0" distB="0" distL="0" distR="0" wp14:anchorId="19540C77" wp14:editId="54E6ADD5">
            <wp:extent cx="6120130" cy="3343275"/>
            <wp:effectExtent l="0" t="0" r="0" b="9525"/>
            <wp:docPr id="55790812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8121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E35B" w14:textId="5ECCE644" w:rsidR="00AE73E5" w:rsidRDefault="00AE73E5" w:rsidP="00AE73E5">
      <w:r>
        <w:t xml:space="preserve">Øvelse </w:t>
      </w:r>
      <w:r>
        <w:t>7</w:t>
      </w:r>
    </w:p>
    <w:p w14:paraId="5225C8DF" w14:textId="4892B628" w:rsidR="00AE73E5" w:rsidRDefault="00AE73E5" w:rsidP="00AE73E5">
      <w:r w:rsidRPr="00AE73E5">
        <w:lastRenderedPageBreak/>
        <w:drawing>
          <wp:inline distT="0" distB="0" distL="0" distR="0" wp14:anchorId="3F630282" wp14:editId="6144999F">
            <wp:extent cx="6120130" cy="3895090"/>
            <wp:effectExtent l="0" t="0" r="0" b="0"/>
            <wp:docPr id="51213842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8427" name="Picture 1" descr="A table with number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1CF7" w14:textId="48E94BE6" w:rsidR="00AE73E5" w:rsidRDefault="00AE73E5" w:rsidP="006D56F4">
      <w:r w:rsidRPr="00AE73E5">
        <w:lastRenderedPageBreak/>
        <w:drawing>
          <wp:inline distT="0" distB="0" distL="0" distR="0" wp14:anchorId="3911A05B" wp14:editId="7BF14D5C">
            <wp:extent cx="6120130" cy="5072380"/>
            <wp:effectExtent l="0" t="0" r="0" b="0"/>
            <wp:docPr id="603460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6045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3586" w14:textId="2A3D79BF" w:rsidR="00AE73E5" w:rsidRDefault="00AE73E5" w:rsidP="006D56F4">
      <w:r>
        <w:t>Øvelse 8</w:t>
      </w:r>
    </w:p>
    <w:p w14:paraId="104FE554" w14:textId="77777777" w:rsidR="00AE73E5" w:rsidRDefault="00AE73E5" w:rsidP="006D56F4"/>
    <w:p w14:paraId="5B0CBF0D" w14:textId="4206317D" w:rsidR="00AE73E5" w:rsidRDefault="00AE73E5" w:rsidP="006D56F4">
      <w:r>
        <w:t>Øvelse 10</w:t>
      </w:r>
    </w:p>
    <w:p w14:paraId="6436CFAB" w14:textId="5B2535FC" w:rsidR="00AE73E5" w:rsidRDefault="00AE73E5" w:rsidP="006D56F4">
      <w:r w:rsidRPr="00AE73E5">
        <w:drawing>
          <wp:inline distT="0" distB="0" distL="0" distR="0" wp14:anchorId="3D94ED13" wp14:editId="5C475D87">
            <wp:extent cx="6120130" cy="2468880"/>
            <wp:effectExtent l="0" t="0" r="0" b="7620"/>
            <wp:docPr id="74942887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28873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4E30" w14:textId="6501B993" w:rsidR="00AE73E5" w:rsidRDefault="00AE73E5" w:rsidP="006D56F4">
      <w:r>
        <w:lastRenderedPageBreak/>
        <w:t>Øvelse 11</w:t>
      </w:r>
    </w:p>
    <w:p w14:paraId="08AF028C" w14:textId="1D74C477" w:rsidR="00AE73E5" w:rsidRDefault="00AE73E5" w:rsidP="006D56F4">
      <w:r w:rsidRPr="00AE73E5">
        <w:drawing>
          <wp:inline distT="0" distB="0" distL="0" distR="0" wp14:anchorId="23A1C5A0" wp14:editId="60DAED6E">
            <wp:extent cx="6120130" cy="4041775"/>
            <wp:effectExtent l="0" t="0" r="0" b="0"/>
            <wp:docPr id="1514935033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5033" name="Picture 1" descr="A white screen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E58B" w14:textId="473F3786" w:rsidR="00AE73E5" w:rsidRPr="006D56F4" w:rsidRDefault="00AE73E5" w:rsidP="006D56F4"/>
    <w:sectPr w:rsidR="00AE73E5" w:rsidRPr="006D56F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61F9B" w14:textId="77777777" w:rsidR="008E437C" w:rsidRDefault="008E437C" w:rsidP="00115E35">
      <w:pPr>
        <w:spacing w:after="0" w:line="240" w:lineRule="auto"/>
      </w:pPr>
      <w:r>
        <w:separator/>
      </w:r>
    </w:p>
  </w:endnote>
  <w:endnote w:type="continuationSeparator" w:id="0">
    <w:p w14:paraId="5A3899C3" w14:textId="77777777" w:rsidR="008E437C" w:rsidRDefault="008E437C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D3948" w14:textId="77777777" w:rsidR="008E437C" w:rsidRDefault="008E437C" w:rsidP="00115E35">
      <w:pPr>
        <w:spacing w:after="0" w:line="240" w:lineRule="auto"/>
      </w:pPr>
      <w:r>
        <w:separator/>
      </w:r>
    </w:p>
  </w:footnote>
  <w:footnote w:type="continuationSeparator" w:id="0">
    <w:p w14:paraId="26A9CC86" w14:textId="77777777" w:rsidR="008E437C" w:rsidRDefault="008E437C" w:rsidP="00115E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10"/>
    <w:rsid w:val="00033327"/>
    <w:rsid w:val="0003435D"/>
    <w:rsid w:val="0003486B"/>
    <w:rsid w:val="00115E35"/>
    <w:rsid w:val="001502F1"/>
    <w:rsid w:val="00174AE2"/>
    <w:rsid w:val="002A1263"/>
    <w:rsid w:val="003A1638"/>
    <w:rsid w:val="003C0CD3"/>
    <w:rsid w:val="003C3083"/>
    <w:rsid w:val="00503F17"/>
    <w:rsid w:val="00691EDE"/>
    <w:rsid w:val="006D56F4"/>
    <w:rsid w:val="0074378C"/>
    <w:rsid w:val="00807DED"/>
    <w:rsid w:val="008E437C"/>
    <w:rsid w:val="00931E05"/>
    <w:rsid w:val="009A1760"/>
    <w:rsid w:val="00A72CF2"/>
    <w:rsid w:val="00A74E30"/>
    <w:rsid w:val="00AC2755"/>
    <w:rsid w:val="00AE73E5"/>
    <w:rsid w:val="00B7763C"/>
    <w:rsid w:val="00BA13C9"/>
    <w:rsid w:val="00BE32A1"/>
    <w:rsid w:val="00C43010"/>
    <w:rsid w:val="00C73BB3"/>
    <w:rsid w:val="00D72052"/>
    <w:rsid w:val="00E87314"/>
    <w:rsid w:val="00EE1CD7"/>
    <w:rsid w:val="00FC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34CC70"/>
  <w15:chartTrackingRefBased/>
  <w15:docId w15:val="{E81C7EDC-8CBA-40D3-8E57-E1064786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D7"/>
  </w:style>
  <w:style w:type="paragraph" w:styleId="Heading1">
    <w:name w:val="heading 1"/>
    <w:basedOn w:val="Normal"/>
    <w:next w:val="Normal"/>
    <w:link w:val="Heading1Char"/>
    <w:uiPriority w:val="9"/>
    <w:qFormat/>
    <w:rsid w:val="00EE1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35"/>
  </w:style>
  <w:style w:type="paragraph" w:styleId="Footer">
    <w:name w:val="footer"/>
    <w:basedOn w:val="Normal"/>
    <w:link w:val="FooterChar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35"/>
  </w:style>
  <w:style w:type="character" w:customStyle="1" w:styleId="Heading1Char">
    <w:name w:val="Heading 1 Char"/>
    <w:basedOn w:val="DefaultParagraphFont"/>
    <w:link w:val="Heading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D7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1CD7"/>
    <w:rPr>
      <w:rFonts w:eastAsiaTheme="minorEastAsia"/>
      <w:spacing w:val="15"/>
    </w:rPr>
  </w:style>
  <w:style w:type="character" w:styleId="SubtleEmphasis">
    <w:name w:val="Subtle Emphasis"/>
    <w:basedOn w:val="DefaultParagraphFont"/>
    <w:uiPriority w:val="19"/>
    <w:qFormat/>
    <w:rsid w:val="00EE1CD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E1CD7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EE1CD7"/>
    <w:rPr>
      <w:i/>
      <w:iCs/>
    </w:rPr>
  </w:style>
  <w:style w:type="character" w:styleId="Strong">
    <w:name w:val="Strong"/>
    <w:basedOn w:val="DefaultParagraphFont"/>
    <w:uiPriority w:val="22"/>
    <w:qFormat/>
    <w:rsid w:val="00EE1CD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E1CD7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CD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E1CD7"/>
    <w:rPr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EE1CD7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EE1CD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E1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d\AppData\Local\Temp\Templafy\WordVsto\54di5gt2.dotx" TargetMode="External"/></Relationships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438C9D5-CA01-495F-81BB-547FFFD0DF0C}">
  <ds:schemaRefs/>
</ds:datastoreItem>
</file>

<file path=customXml/itemProps2.xml><?xml version="1.0" encoding="utf-8"?>
<ds:datastoreItem xmlns:ds="http://schemas.openxmlformats.org/officeDocument/2006/customXml" ds:itemID="{4AB8C649-791A-43C6-B77A-F03E4A584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54di5gt2</Template>
  <TotalTime>47</TotalTime>
  <Pages>7</Pages>
  <Words>58</Words>
  <Characters>332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Dolriis</dc:creator>
  <cp:keywords/>
  <dc:description/>
  <cp:lastModifiedBy>Oleg Sechovcov</cp:lastModifiedBy>
  <cp:revision>6</cp:revision>
  <dcterms:created xsi:type="dcterms:W3CDTF">2025-12-22T13:57:00Z</dcterms:created>
  <dcterms:modified xsi:type="dcterms:W3CDTF">2026-01-04T16:45:00Z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1046775872503939848</vt:lpwstr>
  </property>
  <property fmtid="{D5CDD505-2E9C-101B-9397-08002B2CF9AE}" pid="5" name="TemplafyFromBlank">
    <vt:bool>true</vt:bool>
  </property>
  <property fmtid="{D5CDD505-2E9C-101B-9397-08002B2CF9AE}" pid="6" name="GrammarlyDocumentId">
    <vt:lpwstr>82edeb72-bbd6-485f-96a1-c3d76b0fb36b</vt:lpwstr>
  </property>
</Properties>
</file>