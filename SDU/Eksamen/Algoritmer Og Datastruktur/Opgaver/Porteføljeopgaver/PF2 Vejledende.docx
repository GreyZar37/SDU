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2718" w14:textId="3CC93E11" w:rsidR="00FC5675" w:rsidRPr="00FC5675" w:rsidRDefault="00FC5675" w:rsidP="00C73BB3">
      <w:pPr>
        <w:rPr>
          <w:u w:val="single"/>
          <w:lang w:val="en-US"/>
        </w:rPr>
      </w:pPr>
      <w:r w:rsidRPr="00FC5675">
        <w:rPr>
          <w:u w:val="single"/>
          <w:lang w:val="en-US"/>
        </w:rPr>
        <w:t>Øvelse 1</w:t>
      </w:r>
    </w:p>
    <w:p w14:paraId="0F5EDB29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p</w:t>
      </w:r>
      <w:r w:rsidRPr="009C0357">
        <w:rPr>
          <w:rFonts w:ascii="Courier New" w:hAnsi="Courier New" w:cs="Courier New"/>
          <w:sz w:val="18"/>
          <w:szCs w:val="18"/>
          <w:lang w:val="en-US"/>
        </w:rPr>
        <w:t>rivate static String mostFrequentWord(String s)</w:t>
      </w:r>
    </w:p>
    <w:p w14:paraId="450A6439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AB3BE9E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String s1 =""; int noOfWords = 1;</w:t>
      </w:r>
    </w:p>
    <w:p w14:paraId="1CA47A0F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for (int i = 0; i &lt; s.length();i++)</w:t>
      </w:r>
    </w:p>
    <w:p w14:paraId="6CEB4FF0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A6696C3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if (s.charAt(i) == ' ')</w:t>
      </w:r>
    </w:p>
    <w:p w14:paraId="6CB271F5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noOfWords++;</w:t>
      </w:r>
    </w:p>
    <w:p w14:paraId="14CAA9E9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if (s.charAt(i) == ',' || s.charAt(i) == '.')</w:t>
      </w:r>
    </w:p>
    <w:p w14:paraId="3DE50452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continue;</w:t>
      </w:r>
    </w:p>
    <w:p w14:paraId="15E38BDE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if (s.charAt(i) &gt;= 'A' &amp;&amp; s.charAt(i) &lt;= 'Z')</w:t>
      </w:r>
    </w:p>
    <w:p w14:paraId="55798177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s1 = s1 + (char) (s.charAt(i) + 32);</w:t>
      </w:r>
    </w:p>
    <w:p w14:paraId="31688673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else</w:t>
      </w:r>
    </w:p>
    <w:p w14:paraId="11FAC9EA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s1 = s1 + s.charAt(i);</w:t>
      </w:r>
    </w:p>
    <w:p w14:paraId="5D20CB35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</w:p>
    <w:p w14:paraId="4E2088BE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12ACEB8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System.out.println("Words: "+noOfWords);</w:t>
      </w:r>
    </w:p>
    <w:p w14:paraId="72493FAF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String [] arr = new String[noOfWords];</w:t>
      </w:r>
    </w:p>
    <w:p w14:paraId="7F1D0A6A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int index = 0;</w:t>
      </w:r>
    </w:p>
    <w:p w14:paraId="18258FCD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for (int i=0; i &lt; s1.length();i++)</w:t>
      </w:r>
    </w:p>
    <w:p w14:paraId="740A78B9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C63576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String s2 = "";</w:t>
      </w:r>
    </w:p>
    <w:p w14:paraId="5EFDCB34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while (s1.charAt(i) != ' ' &amp;&amp; i &lt; s1.length()-1)</w:t>
      </w:r>
    </w:p>
    <w:p w14:paraId="496973D7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D8DD2CC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s2 += s1.charAt(i);</w:t>
      </w:r>
    </w:p>
    <w:p w14:paraId="74DCD830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i++;</w:t>
      </w:r>
    </w:p>
    <w:p w14:paraId="575EA1D9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473D7C6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arr[index++] = s2;            </w:t>
      </w:r>
    </w:p>
    <w:p w14:paraId="4B29ADE1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900809C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Arrays.sort(arr);</w:t>
      </w:r>
    </w:p>
    <w:p w14:paraId="43529B6A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String word = arr[0]; int count = 1; int max = 0;</w:t>
      </w:r>
    </w:p>
    <w:p w14:paraId="53211AEE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9C0357">
        <w:rPr>
          <w:rFonts w:ascii="Courier New" w:hAnsi="Courier New" w:cs="Courier New"/>
          <w:sz w:val="18"/>
          <w:szCs w:val="18"/>
        </w:rPr>
        <w:t>for (int i = 1; i &lt; noOfWords; i++)</w:t>
      </w:r>
    </w:p>
    <w:p w14:paraId="38130C1B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</w:rPr>
        <w:t xml:space="preserve">        </w:t>
      </w:r>
      <w:r w:rsidRPr="009C0357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DC43403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if (arr[i].compareTo(arr[i-1])==0)</w:t>
      </w:r>
    </w:p>
    <w:p w14:paraId="7B0C2683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1C2E5E1D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count++;</w:t>
      </w:r>
    </w:p>
    <w:p w14:paraId="39DD2F04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if (count &gt; max)</w:t>
      </w:r>
    </w:p>
    <w:p w14:paraId="756173EF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6A97C9B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    max = count;</w:t>
      </w:r>
    </w:p>
    <w:p w14:paraId="1F1E05A0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    word = arr[i];</w:t>
      </w:r>
    </w:p>
    <w:p w14:paraId="5DCA9142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F336B6A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2ACA490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else</w:t>
      </w:r>
    </w:p>
    <w:p w14:paraId="24320719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        count = 0;</w:t>
      </w:r>
    </w:p>
    <w:p w14:paraId="2E471B4E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</w:rPr>
      </w:pPr>
      <w:r w:rsidRPr="009C0357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9C0357">
        <w:rPr>
          <w:rFonts w:ascii="Courier New" w:hAnsi="Courier New" w:cs="Courier New"/>
          <w:sz w:val="18"/>
          <w:szCs w:val="18"/>
        </w:rPr>
        <w:t>}</w:t>
      </w:r>
    </w:p>
    <w:p w14:paraId="78EF5547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</w:rPr>
      </w:pPr>
      <w:r w:rsidRPr="009C0357">
        <w:rPr>
          <w:rFonts w:ascii="Courier New" w:hAnsi="Courier New" w:cs="Courier New"/>
          <w:sz w:val="18"/>
          <w:szCs w:val="18"/>
        </w:rPr>
        <w:t xml:space="preserve">                </w:t>
      </w:r>
    </w:p>
    <w:p w14:paraId="10A76BBF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</w:rPr>
      </w:pPr>
      <w:r w:rsidRPr="009C0357">
        <w:rPr>
          <w:rFonts w:ascii="Courier New" w:hAnsi="Courier New" w:cs="Courier New"/>
          <w:sz w:val="18"/>
          <w:szCs w:val="18"/>
        </w:rPr>
        <w:t xml:space="preserve">        return word;</w:t>
      </w:r>
    </w:p>
    <w:p w14:paraId="01DD480C" w14:textId="77777777" w:rsidR="00FC5675" w:rsidRPr="009C0357" w:rsidRDefault="00FC5675" w:rsidP="00FC5675">
      <w:pPr>
        <w:spacing w:after="0"/>
        <w:rPr>
          <w:rFonts w:ascii="Courier New" w:hAnsi="Courier New" w:cs="Courier New"/>
          <w:sz w:val="18"/>
          <w:szCs w:val="18"/>
        </w:rPr>
      </w:pPr>
      <w:r w:rsidRPr="009C0357">
        <w:rPr>
          <w:rFonts w:ascii="Courier New" w:hAnsi="Courier New" w:cs="Courier New"/>
          <w:sz w:val="18"/>
          <w:szCs w:val="18"/>
        </w:rPr>
        <w:t xml:space="preserve">    }</w:t>
      </w:r>
    </w:p>
    <w:p w14:paraId="37B5AE2F" w14:textId="77777777" w:rsidR="00FC5675" w:rsidRPr="00FC5675" w:rsidRDefault="00FC5675" w:rsidP="00C73BB3"/>
    <w:p w14:paraId="5B499289" w14:textId="77777777" w:rsidR="00FC5675" w:rsidRDefault="00FC5675">
      <w:pPr>
        <w:rPr>
          <w:u w:val="single"/>
        </w:rPr>
      </w:pPr>
      <w:r>
        <w:rPr>
          <w:u w:val="single"/>
        </w:rPr>
        <w:br w:type="page"/>
      </w:r>
    </w:p>
    <w:p w14:paraId="3C90FE60" w14:textId="7DA5C37D" w:rsidR="00B7763C" w:rsidRDefault="00B7763C" w:rsidP="00C73BB3">
      <w:pPr>
        <w:rPr>
          <w:u w:val="single"/>
        </w:rPr>
      </w:pPr>
      <w:r>
        <w:rPr>
          <w:u w:val="single"/>
        </w:rPr>
        <w:lastRenderedPageBreak/>
        <w:t>Øvelse 2</w:t>
      </w:r>
    </w:p>
    <w:p w14:paraId="1440FF9A" w14:textId="77777777" w:rsidR="00B7763C" w:rsidRDefault="00B7763C" w:rsidP="00B7763C">
      <w:pPr>
        <w:rPr>
          <w:rFonts w:cstheme="minorHAnsi"/>
          <w:u w:val="single"/>
        </w:rPr>
      </w:pPr>
    </w:p>
    <w:p w14:paraId="1C9A82DA" w14:textId="77777777" w:rsidR="00B7763C" w:rsidRPr="00B7763C" w:rsidRDefault="00B7763C" w:rsidP="00B7763C">
      <w:pPr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private BinaryNode getOnlyChild(BinaryNode node)</w:t>
      </w:r>
    </w:p>
    <w:p w14:paraId="6E9A98BE" w14:textId="77777777" w:rsidR="00B7763C" w:rsidRPr="00B7763C" w:rsidRDefault="00B7763C" w:rsidP="00B7763C">
      <w:pPr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BE2B007" w14:textId="77777777" w:rsidR="00B7763C" w:rsidRPr="00B7763C" w:rsidRDefault="00B7763C" w:rsidP="00B7763C">
      <w:pPr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if (node.left == null &amp;&amp; node.right != null)</w:t>
      </w:r>
    </w:p>
    <w:p w14:paraId="0287D1E4" w14:textId="77777777" w:rsidR="00B7763C" w:rsidRPr="00B7763C" w:rsidRDefault="00B7763C" w:rsidP="00B7763C">
      <w:pPr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return node.right;</w:t>
      </w:r>
    </w:p>
    <w:p w14:paraId="2F8BC709" w14:textId="77777777" w:rsidR="00B7763C" w:rsidRPr="00B7763C" w:rsidRDefault="00B7763C" w:rsidP="00B7763C">
      <w:pPr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if (node.left != null &amp;&amp; node.right == null)</w:t>
      </w:r>
    </w:p>
    <w:p w14:paraId="205F6862" w14:textId="77777777" w:rsidR="00B7763C" w:rsidRPr="00B7763C" w:rsidRDefault="00B7763C" w:rsidP="00B7763C">
      <w:pPr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return node.left;</w:t>
      </w:r>
    </w:p>
    <w:p w14:paraId="0734465B" w14:textId="77777777" w:rsidR="00B7763C" w:rsidRPr="00B7763C" w:rsidRDefault="00B7763C" w:rsidP="00B7763C">
      <w:pPr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return null;</w:t>
      </w:r>
    </w:p>
    <w:p w14:paraId="7B7BC0DC" w14:textId="77777777" w:rsidR="00B7763C" w:rsidRPr="00B7763C" w:rsidRDefault="00B7763C" w:rsidP="00B7763C">
      <w:pPr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5A2B3C7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public int findAntalGrene( BinaryNode node ) </w:t>
      </w:r>
    </w:p>
    <w:p w14:paraId="5DD7BCDF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875A036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int grene = 0;</w:t>
      </w:r>
    </w:p>
    <w:p w14:paraId="1390125C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if( node != null ) </w:t>
      </w:r>
    </w:p>
    <w:p w14:paraId="191D05A0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96D996E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Queue&lt;BinaryNode&gt; nodes = new LinkedList&lt;BinaryNode&gt;( );</w:t>
      </w:r>
    </w:p>
    <w:p w14:paraId="4CA3BD51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nodes.offer( node );</w:t>
      </w:r>
    </w:p>
    <w:p w14:paraId="40A2BAA5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while( nodes.size( ) != 0 ) </w:t>
      </w:r>
    </w:p>
    <w:p w14:paraId="3DDF2D33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{ </w:t>
      </w:r>
    </w:p>
    <w:p w14:paraId="35D5CE87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</w:p>
    <w:p w14:paraId="6660D214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BinaryNode child;</w:t>
      </w:r>
    </w:p>
    <w:p w14:paraId="2B683C95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BinaryNode grandChild;</w:t>
      </w:r>
    </w:p>
    <w:p w14:paraId="58E8E882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BinaryNode greatGrandChild;</w:t>
      </w:r>
    </w:p>
    <w:p w14:paraId="7A2CAEE5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</w:p>
    <w:p w14:paraId="1F3E8812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BinaryNode currentNode = nodes.poll( );</w:t>
      </w:r>
    </w:p>
    <w:p w14:paraId="3CF6DE33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</w:p>
    <w:p w14:paraId="65B72530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child = getOnlyChild(currentNode);</w:t>
      </w:r>
    </w:p>
    <w:p w14:paraId="3E1A9A66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if (child != null)</w:t>
      </w:r>
    </w:p>
    <w:p w14:paraId="1DA20D7A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CEBD3AA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    grandChild = getOnlyChild(child);</w:t>
      </w:r>
    </w:p>
    <w:p w14:paraId="2E241280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    if (grandChild != null)</w:t>
      </w:r>
    </w:p>
    <w:p w14:paraId="38E68826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7F01F6DD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        greatGrandChild = getOnlyChild(grandChild);</w:t>
      </w:r>
    </w:p>
    <w:p w14:paraId="09686D0E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        if (greatGrandChild != null)</w:t>
      </w:r>
    </w:p>
    <w:p w14:paraId="062C73CD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(isLeaf(greatGrandChild))</w:t>
      </w:r>
    </w:p>
    <w:p w14:paraId="72633E69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grene++;</w:t>
      </w:r>
    </w:p>
    <w:p w14:paraId="645E3229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CB73E04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CD2E13D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7117CD6E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if( currentNode.left != null ) {</w:t>
      </w:r>
    </w:p>
    <w:p w14:paraId="3930E0EF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    nodes.offer( currentNode.left );</w:t>
      </w:r>
    </w:p>
    <w:p w14:paraId="233200ED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505A3E3E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3112A891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if( currentNode.right != null ) {</w:t>
      </w:r>
    </w:p>
    <w:p w14:paraId="33D98690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    nodes.offer( currentNode.right );</w:t>
      </w:r>
    </w:p>
    <w:p w14:paraId="3B0C0B85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5822B28D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6289EC5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F5FB35A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    return grene;</w:t>
      </w:r>
    </w:p>
    <w:p w14:paraId="3570379F" w14:textId="77777777" w:rsidR="00B7763C" w:rsidRPr="00B7763C" w:rsidRDefault="00B7763C" w:rsidP="00B7763C">
      <w:pPr>
        <w:spacing w:after="0"/>
        <w:rPr>
          <w:rFonts w:ascii="Courier New" w:hAnsi="Courier New" w:cs="Courier New"/>
          <w:sz w:val="18"/>
          <w:szCs w:val="18"/>
        </w:rPr>
      </w:pPr>
      <w:r w:rsidRPr="00B7763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B7763C">
        <w:rPr>
          <w:rFonts w:ascii="Courier New" w:hAnsi="Courier New" w:cs="Courier New"/>
          <w:sz w:val="18"/>
          <w:szCs w:val="18"/>
        </w:rPr>
        <w:t>}</w:t>
      </w:r>
    </w:p>
    <w:p w14:paraId="2D12A3E2" w14:textId="77777777" w:rsidR="00B7763C" w:rsidRDefault="00B7763C" w:rsidP="00B7763C">
      <w:pPr>
        <w:spacing w:after="0"/>
        <w:rPr>
          <w:rFonts w:ascii="Courier New" w:hAnsi="Courier New" w:cs="Courier New"/>
        </w:rPr>
      </w:pPr>
    </w:p>
    <w:p w14:paraId="3F25D5C4" w14:textId="77777777" w:rsidR="00B7763C" w:rsidRDefault="00B7763C" w:rsidP="00B7763C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>Træet er ikke et AVL-træ, eftersom det har grene. Det er ikke komplet og dermed heller ikke perfekt.</w:t>
      </w:r>
    </w:p>
    <w:p w14:paraId="298690AE" w14:textId="77777777" w:rsidR="00B7763C" w:rsidRDefault="00B7763C" w:rsidP="00B7763C">
      <w:pPr>
        <w:spacing w:after="0"/>
        <w:rPr>
          <w:rFonts w:cstheme="minorHAnsi"/>
        </w:rPr>
      </w:pPr>
      <w:r>
        <w:rPr>
          <w:rFonts w:cstheme="minorHAnsi"/>
        </w:rPr>
        <w:t>Højden er 6, der er 15 noder og IPL, inklusive blade, er 47. Uden blade er IPL 28. Eftersom antallet af noder er en potens af 2 minus 1 er et perfekt træ en mulighed. Antallet af noder i et perfekt træ er 2</w:t>
      </w:r>
      <w:r>
        <w:rPr>
          <w:rFonts w:cstheme="minorHAnsi"/>
          <w:vertAlign w:val="superscript"/>
        </w:rPr>
        <w:t>h+1</w:t>
      </w:r>
      <w:r>
        <w:rPr>
          <w:rFonts w:cstheme="minorHAnsi"/>
        </w:rPr>
        <w:t xml:space="preserve"> -1, og den optimale (mindste) højde bliver så i dette tilfælde 3.</w:t>
      </w:r>
    </w:p>
    <w:p w14:paraId="072A2D44" w14:textId="77777777" w:rsidR="0074378C" w:rsidRDefault="0074378C" w:rsidP="00B7763C">
      <w:pPr>
        <w:spacing w:after="0"/>
        <w:rPr>
          <w:rFonts w:cstheme="minorHAnsi"/>
        </w:rPr>
      </w:pPr>
    </w:p>
    <w:p w14:paraId="2D456E63" w14:textId="35E0B514" w:rsidR="0074378C" w:rsidRPr="0074378C" w:rsidRDefault="0074378C" w:rsidP="00B7763C">
      <w:pPr>
        <w:spacing w:after="0"/>
        <w:rPr>
          <w:rFonts w:cstheme="minorHAnsi"/>
        </w:rPr>
      </w:pPr>
      <w:r w:rsidRPr="0074378C">
        <w:rPr>
          <w:rFonts w:cstheme="minorHAnsi"/>
        </w:rPr>
        <w:t>Traversér træet med fx i</w:t>
      </w:r>
      <w:r>
        <w:rPr>
          <w:rFonts w:cstheme="minorHAnsi"/>
        </w:rPr>
        <w:t>n-order traversal og placér noderne i en tabel startende i index 0. Udfør operationen buildHeap() på tabellen, og der er skabt en prioritetskø. Antallet af operationer er cirka 2*N og tidskompleksiteten derfor O(N).</w:t>
      </w:r>
    </w:p>
    <w:p w14:paraId="2A6919D6" w14:textId="77777777" w:rsidR="00B7763C" w:rsidRPr="0074378C" w:rsidRDefault="00B7763C" w:rsidP="00B7763C">
      <w:pPr>
        <w:spacing w:after="0"/>
        <w:rPr>
          <w:rFonts w:cstheme="minorHAnsi"/>
        </w:rPr>
      </w:pPr>
    </w:p>
    <w:p w14:paraId="378A7465" w14:textId="43DB9098" w:rsidR="00C73BB3" w:rsidRPr="0074378C" w:rsidRDefault="00C73BB3" w:rsidP="00C73BB3">
      <w:pPr>
        <w:rPr>
          <w:u w:val="single"/>
          <w:lang w:val="en-US"/>
        </w:rPr>
      </w:pPr>
      <w:r w:rsidRPr="0074378C">
        <w:rPr>
          <w:u w:val="single"/>
          <w:lang w:val="en-US"/>
        </w:rPr>
        <w:t>Øvelse 3</w:t>
      </w:r>
    </w:p>
    <w:p w14:paraId="55A0258D" w14:textId="77777777" w:rsidR="00C73BB3" w:rsidRPr="00C749BE" w:rsidRDefault="00C73BB3" w:rsidP="00C73BB3">
      <w:pPr>
        <w:rPr>
          <w:lang w:val="en-US"/>
        </w:rPr>
      </w:pPr>
      <w:r w:rsidRPr="00C749BE">
        <w:rPr>
          <w:lang w:val="en-US"/>
        </w:rPr>
        <w:t xml:space="preserve">Level-order: 11 2 13 1 9 57 3 25 90 17 </w:t>
      </w:r>
    </w:p>
    <w:p w14:paraId="7BCD6A69" w14:textId="77777777" w:rsidR="00C73BB3" w:rsidRPr="00C749BE" w:rsidRDefault="00C73BB3" w:rsidP="00C73BB3">
      <w:pPr>
        <w:rPr>
          <w:lang w:val="en-US"/>
        </w:rPr>
      </w:pPr>
      <w:r w:rsidRPr="00C749BE">
        <w:rPr>
          <w:lang w:val="en-US"/>
        </w:rPr>
        <w:t>In-order: 1 2 3 9 11 13 17 25 57 90</w:t>
      </w:r>
    </w:p>
    <w:p w14:paraId="12783655" w14:textId="77777777" w:rsidR="00C73BB3" w:rsidRPr="00E026E9" w:rsidRDefault="00C73BB3" w:rsidP="00C73BB3">
      <w:r w:rsidRPr="00E026E9">
        <w:t>Internal path length: 21</w:t>
      </w:r>
    </w:p>
    <w:p w14:paraId="28C91BD8" w14:textId="77777777" w:rsidR="00C73BB3" w:rsidRDefault="00C73BB3" w:rsidP="00C73BB3">
      <w:pPr>
        <w:rPr>
          <w:rFonts w:eastAsia="Times New Roman"/>
          <w:color w:val="000000"/>
        </w:rPr>
      </w:pPr>
      <w:r>
        <w:rPr>
          <w:rFonts w:eastAsia="Times New Roman"/>
          <w:color w:val="000000"/>
          <w:sz w:val="21"/>
          <w:szCs w:val="21"/>
        </w:rPr>
        <w:t xml:space="preserve">   17</w:t>
      </w:r>
    </w:p>
    <w:p w14:paraId="463DF374" w14:textId="77777777" w:rsidR="00C73BB3" w:rsidRDefault="00C73BB3" w:rsidP="00C73BB3">
      <w:pPr>
        <w:rPr>
          <w:rFonts w:eastAsia="Times New Roman"/>
          <w:color w:val="000000"/>
        </w:rPr>
      </w:pPr>
      <w:r>
        <w:rPr>
          <w:rFonts w:eastAsia="Times New Roman"/>
          <w:color w:val="000000"/>
          <w:sz w:val="21"/>
          <w:szCs w:val="21"/>
        </w:rPr>
        <w:t>   /  \</w:t>
      </w:r>
    </w:p>
    <w:p w14:paraId="51B175A4" w14:textId="77777777" w:rsidR="00C73BB3" w:rsidRDefault="00C73BB3" w:rsidP="00C73BB3">
      <w:pPr>
        <w:rPr>
          <w:rFonts w:eastAsia="Times New Roman"/>
          <w:color w:val="000000"/>
        </w:rPr>
      </w:pPr>
      <w:r>
        <w:rPr>
          <w:rFonts w:eastAsia="Times New Roman"/>
          <w:color w:val="000000"/>
          <w:sz w:val="21"/>
          <w:szCs w:val="21"/>
        </w:rPr>
        <w:t>13   57</w:t>
      </w:r>
    </w:p>
    <w:p w14:paraId="1FFAFFE1" w14:textId="77777777" w:rsidR="00C73BB3" w:rsidRDefault="00C73BB3" w:rsidP="00C73BB3">
      <w:pPr>
        <w:rPr>
          <w:rFonts w:eastAsia="Times New Roman"/>
          <w:color w:val="000000"/>
        </w:rPr>
      </w:pPr>
      <w:r>
        <w:rPr>
          <w:rFonts w:eastAsia="Times New Roman"/>
          <w:color w:val="000000"/>
          <w:sz w:val="21"/>
          <w:szCs w:val="21"/>
        </w:rPr>
        <w:t>       /  \</w:t>
      </w:r>
    </w:p>
    <w:p w14:paraId="7B371268" w14:textId="77777777" w:rsidR="00C73BB3" w:rsidRDefault="00C73BB3" w:rsidP="00C73BB3">
      <w:pPr>
        <w:rPr>
          <w:rFonts w:eastAsia="Times New Roman"/>
          <w:color w:val="000000"/>
        </w:rPr>
      </w:pPr>
      <w:r>
        <w:rPr>
          <w:rFonts w:eastAsia="Times New Roman"/>
          <w:color w:val="000000"/>
          <w:sz w:val="21"/>
          <w:szCs w:val="21"/>
        </w:rPr>
        <w:t>     25   90</w:t>
      </w:r>
    </w:p>
    <w:p w14:paraId="0ACA1E6A" w14:textId="77777777" w:rsidR="00C73BB3" w:rsidRDefault="00C73BB3" w:rsidP="00C73BB3">
      <w:r w:rsidRPr="00E026E9">
        <w:t xml:space="preserve">Når højdeforskellen er 3, og vi antager, at én operation kun kan reducere forskellen med </w:t>
      </w:r>
      <w:r>
        <w:t>en</w:t>
      </w:r>
      <w:r w:rsidRPr="00E026E9">
        <w:t xml:space="preserve">, så er svaret nej. </w:t>
      </w:r>
    </w:p>
    <w:p w14:paraId="06FD7B17" w14:textId="77777777" w:rsidR="00C73BB3" w:rsidRDefault="00C73BB3" w:rsidP="00C73BB3"/>
    <w:p w14:paraId="141AA8BD" w14:textId="28B825EE" w:rsidR="00AC2755" w:rsidRPr="00C73BB3" w:rsidRDefault="00C43010" w:rsidP="006D56F4">
      <w:pPr>
        <w:rPr>
          <w:u w:val="single"/>
        </w:rPr>
      </w:pPr>
      <w:r w:rsidRPr="00C73BB3">
        <w:rPr>
          <w:u w:val="single"/>
        </w:rPr>
        <w:t xml:space="preserve">Øvelse </w:t>
      </w:r>
      <w:r w:rsidR="00B7763C">
        <w:rPr>
          <w:u w:val="single"/>
        </w:rPr>
        <w:t>6</w:t>
      </w:r>
    </w:p>
    <w:p w14:paraId="1ECE433A" w14:textId="77777777" w:rsidR="00B7763C" w:rsidRDefault="00B7763C"/>
    <w:p w14:paraId="61C7FCA1" w14:textId="77777777" w:rsidR="00B7763C" w:rsidRDefault="00B7763C">
      <w:pPr>
        <w:rPr>
          <w:vertAlign w:val="subscript"/>
          <w:lang w:val="en-US"/>
        </w:rPr>
      </w:pPr>
      <w:r>
        <w:tab/>
      </w:r>
      <w:r w:rsidRPr="00B7763C">
        <w:rPr>
          <w:u w:val="single"/>
          <w:lang w:val="en-US"/>
        </w:rPr>
        <w:t>v</w:t>
      </w:r>
      <w:r w:rsidRPr="00B7763C">
        <w:rPr>
          <w:lang w:val="en-US"/>
        </w:rPr>
        <w:tab/>
      </w:r>
      <w:r w:rsidRPr="00B7763C">
        <w:rPr>
          <w:u w:val="single"/>
          <w:lang w:val="en-US"/>
        </w:rPr>
        <w:t>known</w:t>
      </w:r>
      <w:r w:rsidRPr="00B7763C">
        <w:rPr>
          <w:lang w:val="en-US"/>
        </w:rPr>
        <w:tab/>
      </w:r>
      <w:r w:rsidRPr="00B7763C">
        <w:rPr>
          <w:u w:val="single"/>
          <w:lang w:val="en-US"/>
        </w:rPr>
        <w:t>d</w:t>
      </w:r>
      <w:r w:rsidRPr="00B7763C">
        <w:rPr>
          <w:u w:val="single"/>
          <w:vertAlign w:val="subscript"/>
          <w:lang w:val="en-US"/>
        </w:rPr>
        <w:t>v</w:t>
      </w:r>
      <w:r w:rsidRPr="00B7763C">
        <w:rPr>
          <w:lang w:val="en-US"/>
        </w:rPr>
        <w:tab/>
      </w:r>
      <w:r w:rsidRPr="00B7763C">
        <w:rPr>
          <w:u w:val="single"/>
          <w:lang w:val="en-US"/>
        </w:rPr>
        <w:t>p</w:t>
      </w:r>
      <w:r w:rsidRPr="00B7763C">
        <w:rPr>
          <w:u w:val="single"/>
          <w:vertAlign w:val="subscript"/>
          <w:lang w:val="en-US"/>
        </w:rPr>
        <w:t>v</w:t>
      </w:r>
    </w:p>
    <w:p w14:paraId="65B79F09" w14:textId="77777777" w:rsidR="00B7763C" w:rsidRDefault="00B7763C">
      <w:pPr>
        <w:rPr>
          <w:vertAlign w:val="subscript"/>
          <w:lang w:val="en-US"/>
        </w:rPr>
      </w:pPr>
    </w:p>
    <w:p w14:paraId="102ED9E3" w14:textId="77777777" w:rsidR="00B7763C" w:rsidRDefault="00B7763C">
      <w:pPr>
        <w:rPr>
          <w:lang w:val="en-US"/>
        </w:rPr>
      </w:pPr>
      <w:r>
        <w:rPr>
          <w:lang w:val="en-US"/>
        </w:rPr>
        <w:tab/>
        <w:t>A</w:t>
      </w:r>
      <w:r>
        <w:rPr>
          <w:lang w:val="en-US"/>
        </w:rPr>
        <w:tab/>
        <w:t>false</w:t>
      </w:r>
      <w:r>
        <w:rPr>
          <w:lang w:val="en-US"/>
        </w:rPr>
        <w:tab/>
        <w:t>0</w:t>
      </w:r>
      <w:r>
        <w:rPr>
          <w:lang w:val="en-US"/>
        </w:rPr>
        <w:tab/>
        <w:t>0</w:t>
      </w:r>
    </w:p>
    <w:p w14:paraId="55B97136" w14:textId="5D6956B6" w:rsidR="00B7763C" w:rsidRPr="009A1760" w:rsidRDefault="00B7763C">
      <w:pPr>
        <w:rPr>
          <w:lang w:val="en-US"/>
        </w:rPr>
      </w:pPr>
      <w:r>
        <w:rPr>
          <w:lang w:val="en-US"/>
        </w:rPr>
        <w:tab/>
      </w:r>
      <w:r w:rsidRPr="009A1760">
        <w:rPr>
          <w:lang w:val="en-US"/>
        </w:rPr>
        <w:t>B</w:t>
      </w:r>
      <w:r w:rsidRPr="009A1760">
        <w:rPr>
          <w:lang w:val="en-US"/>
        </w:rPr>
        <w:tab/>
        <w:t>false</w:t>
      </w:r>
      <w:r w:rsidRPr="009A1760">
        <w:rPr>
          <w:lang w:val="en-US"/>
        </w:rPr>
        <w:tab/>
        <w:t>5</w:t>
      </w:r>
      <w:r w:rsidRPr="009A1760">
        <w:rPr>
          <w:lang w:val="en-US"/>
        </w:rPr>
        <w:tab/>
      </w:r>
      <w:r w:rsidR="009A1760" w:rsidRPr="009A1760">
        <w:rPr>
          <w:lang w:val="en-US"/>
        </w:rPr>
        <w:t>A</w:t>
      </w:r>
    </w:p>
    <w:p w14:paraId="406BB0F0" w14:textId="371AC8F0" w:rsidR="00B7763C" w:rsidRPr="009A1760" w:rsidRDefault="00B7763C">
      <w:pPr>
        <w:rPr>
          <w:lang w:val="en-US"/>
        </w:rPr>
      </w:pPr>
      <w:r w:rsidRPr="009A1760">
        <w:rPr>
          <w:lang w:val="en-US"/>
        </w:rPr>
        <w:tab/>
        <w:t>C</w:t>
      </w:r>
      <w:r w:rsidRPr="009A1760">
        <w:rPr>
          <w:lang w:val="en-US"/>
        </w:rPr>
        <w:tab/>
        <w:t>false</w:t>
      </w:r>
      <w:r w:rsidRPr="009A1760">
        <w:rPr>
          <w:lang w:val="en-US"/>
        </w:rPr>
        <w:tab/>
        <w:t>3</w:t>
      </w:r>
      <w:r w:rsidRPr="009A1760">
        <w:rPr>
          <w:lang w:val="en-US"/>
        </w:rPr>
        <w:tab/>
      </w:r>
      <w:r w:rsidR="009A1760" w:rsidRPr="009A1760">
        <w:rPr>
          <w:lang w:val="en-US"/>
        </w:rPr>
        <w:t>A</w:t>
      </w:r>
    </w:p>
    <w:p w14:paraId="5BF30E4D" w14:textId="60BA7591" w:rsidR="00B7763C" w:rsidRPr="00B7763C" w:rsidRDefault="00B7763C">
      <w:r w:rsidRPr="009A1760">
        <w:rPr>
          <w:lang w:val="en-US"/>
        </w:rPr>
        <w:tab/>
      </w:r>
      <w:r w:rsidRPr="00B7763C">
        <w:t>D</w:t>
      </w:r>
      <w:r>
        <w:tab/>
        <w:t>false</w:t>
      </w:r>
      <w:r>
        <w:tab/>
      </w:r>
      <w:r w:rsidR="009A1760">
        <w:t>9</w:t>
      </w:r>
      <w:r>
        <w:tab/>
      </w:r>
      <w:r w:rsidR="009A1760">
        <w:t>C</w:t>
      </w:r>
    </w:p>
    <w:p w14:paraId="6C3C31C9" w14:textId="7ED0F639" w:rsidR="00B7763C" w:rsidRPr="00B7763C" w:rsidRDefault="00B7763C">
      <w:r w:rsidRPr="00B7763C">
        <w:tab/>
        <w:t>E</w:t>
      </w:r>
      <w:r>
        <w:tab/>
        <w:t>false</w:t>
      </w:r>
      <w:r>
        <w:tab/>
      </w:r>
      <w:r w:rsidR="009A1760">
        <w:t>7</w:t>
      </w:r>
      <w:r>
        <w:tab/>
      </w:r>
      <w:r w:rsidR="009A1760">
        <w:t>E</w:t>
      </w:r>
    </w:p>
    <w:p w14:paraId="57BABF36" w14:textId="081C6E27" w:rsidR="00B7763C" w:rsidRPr="00B7763C" w:rsidRDefault="00B7763C">
      <w:r w:rsidRPr="00B7763C">
        <w:tab/>
        <w:t>F</w:t>
      </w:r>
      <w:r>
        <w:tab/>
        <w:t>false</w:t>
      </w:r>
      <w:r>
        <w:tab/>
      </w:r>
      <w:r w:rsidR="009A1760">
        <w:t>8</w:t>
      </w:r>
      <w:r>
        <w:tab/>
      </w:r>
      <w:r w:rsidR="009A1760">
        <w:t>E</w:t>
      </w:r>
    </w:p>
    <w:p w14:paraId="159FB959" w14:textId="1D491CEB" w:rsidR="00B7763C" w:rsidRPr="00B7763C" w:rsidRDefault="00B7763C">
      <w:r w:rsidRPr="00B7763C">
        <w:tab/>
        <w:t>G</w:t>
      </w:r>
      <w:r>
        <w:tab/>
        <w:t>false</w:t>
      </w:r>
      <w:r>
        <w:tab/>
      </w:r>
      <w:r w:rsidR="009A1760">
        <w:t>6</w:t>
      </w:r>
      <w:r w:rsidRPr="00B7763C">
        <w:t xml:space="preserve"> </w:t>
      </w:r>
      <w:r>
        <w:tab/>
      </w:r>
      <w:r w:rsidR="009A1760">
        <w:t>B</w:t>
      </w:r>
      <w:r w:rsidRPr="00B7763C">
        <w:br w:type="page"/>
      </w:r>
    </w:p>
    <w:p w14:paraId="2FFE2B7F" w14:textId="77777777" w:rsidR="00B7763C" w:rsidRPr="00B7763C" w:rsidRDefault="00B7763C"/>
    <w:p w14:paraId="3267E87D" w14:textId="3CFE6BD6" w:rsidR="00C43010" w:rsidRPr="00B7763C" w:rsidRDefault="00B7763C" w:rsidP="00C43010">
      <w:pPr>
        <w:spacing w:after="0"/>
        <w:rPr>
          <w:u w:val="single"/>
          <w:lang w:val="en-US"/>
        </w:rPr>
      </w:pPr>
      <w:r w:rsidRPr="00B7763C">
        <w:rPr>
          <w:u w:val="single"/>
          <w:lang w:val="en-US"/>
        </w:rPr>
        <w:t>Øvelse 6</w:t>
      </w:r>
    </w:p>
    <w:p w14:paraId="15660002" w14:textId="77777777" w:rsidR="00B7763C" w:rsidRPr="00B7763C" w:rsidRDefault="00B7763C" w:rsidP="00C43010">
      <w:pPr>
        <w:spacing w:after="0"/>
        <w:rPr>
          <w:lang w:val="en-US"/>
        </w:rPr>
      </w:pPr>
    </w:p>
    <w:p w14:paraId="2B964C12" w14:textId="77777777" w:rsidR="00C43010" w:rsidRPr="004840DF" w:rsidRDefault="00C43010" w:rsidP="00C43010">
      <w:pPr>
        <w:spacing w:after="0"/>
        <w:jc w:val="center"/>
      </w:pPr>
      <w:r>
        <w:rPr>
          <w:noProof/>
        </w:rPr>
        <w:drawing>
          <wp:inline distT="0" distB="0" distL="0" distR="0" wp14:anchorId="5BFA6114" wp14:editId="6A0DCD6C">
            <wp:extent cx="6120130" cy="6120130"/>
            <wp:effectExtent l="0" t="0" r="0" b="0"/>
            <wp:docPr id="8" name="Billede 8" descr="Et billede, der indeholder tekst, håndskrift, tegning, skits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lede 8" descr="Et billede, der indeholder tekst, håndskrift, tegning, skitse&#10;&#10;AI-genereret indhold kan være ukorrek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25FB" w14:textId="77777777" w:rsidR="00C43010" w:rsidRPr="004840DF" w:rsidRDefault="00C43010" w:rsidP="00C43010">
      <w:pPr>
        <w:spacing w:after="0"/>
      </w:pPr>
    </w:p>
    <w:p w14:paraId="214AE70D" w14:textId="77777777" w:rsidR="00C43010" w:rsidRPr="004840DF" w:rsidRDefault="00C43010" w:rsidP="00C43010">
      <w:pPr>
        <w:spacing w:after="0"/>
      </w:pPr>
    </w:p>
    <w:p w14:paraId="518EA188" w14:textId="77777777" w:rsidR="00C43010" w:rsidRPr="004840DF" w:rsidRDefault="00C43010" w:rsidP="00C43010"/>
    <w:p w14:paraId="67D7C701" w14:textId="77777777" w:rsidR="00C43010" w:rsidRPr="004840DF" w:rsidRDefault="00C43010" w:rsidP="00C43010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8-9 med vægt 4 i stedet for 5-9.</w:t>
      </w:r>
    </w:p>
    <w:p w14:paraId="61521A0E" w14:textId="77777777" w:rsidR="00C43010" w:rsidRPr="006D56F4" w:rsidRDefault="00C43010" w:rsidP="006D56F4"/>
    <w:sectPr w:rsidR="00C43010" w:rsidRPr="006D56F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E6D2E" w14:textId="77777777" w:rsidR="00A74E30" w:rsidRDefault="00A74E30" w:rsidP="00115E35">
      <w:pPr>
        <w:spacing w:after="0" w:line="240" w:lineRule="auto"/>
      </w:pPr>
      <w:r>
        <w:separator/>
      </w:r>
    </w:p>
  </w:endnote>
  <w:endnote w:type="continuationSeparator" w:id="0">
    <w:p w14:paraId="1AABAE07" w14:textId="77777777" w:rsidR="00A74E30" w:rsidRDefault="00A74E30" w:rsidP="0011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2F1B9" w14:textId="77777777" w:rsidR="00A74E30" w:rsidRDefault="00A74E30" w:rsidP="00115E35">
      <w:pPr>
        <w:spacing w:after="0" w:line="240" w:lineRule="auto"/>
      </w:pPr>
      <w:r>
        <w:separator/>
      </w:r>
    </w:p>
  </w:footnote>
  <w:footnote w:type="continuationSeparator" w:id="0">
    <w:p w14:paraId="2E5205FF" w14:textId="77777777" w:rsidR="00A74E30" w:rsidRDefault="00A74E30" w:rsidP="00115E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10"/>
    <w:rsid w:val="00033327"/>
    <w:rsid w:val="0003435D"/>
    <w:rsid w:val="0003486B"/>
    <w:rsid w:val="00115E35"/>
    <w:rsid w:val="001502F1"/>
    <w:rsid w:val="00174AE2"/>
    <w:rsid w:val="002A1263"/>
    <w:rsid w:val="003C3083"/>
    <w:rsid w:val="00503F17"/>
    <w:rsid w:val="00691EDE"/>
    <w:rsid w:val="006D56F4"/>
    <w:rsid w:val="0074378C"/>
    <w:rsid w:val="00807DED"/>
    <w:rsid w:val="00931E05"/>
    <w:rsid w:val="009A1760"/>
    <w:rsid w:val="00A72CF2"/>
    <w:rsid w:val="00A74E30"/>
    <w:rsid w:val="00AC2755"/>
    <w:rsid w:val="00B7763C"/>
    <w:rsid w:val="00BA13C9"/>
    <w:rsid w:val="00BE32A1"/>
    <w:rsid w:val="00C43010"/>
    <w:rsid w:val="00C73BB3"/>
    <w:rsid w:val="00D72052"/>
    <w:rsid w:val="00E87314"/>
    <w:rsid w:val="00EE1CD7"/>
    <w:rsid w:val="00FC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34CC70"/>
  <w15:chartTrackingRefBased/>
  <w15:docId w15:val="{E81C7EDC-8CBA-40D3-8E57-E1064786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CD7"/>
  </w:style>
  <w:style w:type="paragraph" w:styleId="Overskrift1">
    <w:name w:val="heading 1"/>
    <w:basedOn w:val="Normal"/>
    <w:next w:val="Normal"/>
    <w:link w:val="Overskrift1Tegn"/>
    <w:uiPriority w:val="9"/>
    <w:qFormat/>
    <w:rsid w:val="00EE1C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E1C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15E35"/>
  </w:style>
  <w:style w:type="paragraph" w:styleId="Sidefod">
    <w:name w:val="footer"/>
    <w:basedOn w:val="Normal"/>
    <w:link w:val="SidefodTegn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15E35"/>
  </w:style>
  <w:style w:type="character" w:customStyle="1" w:styleId="Overskrift1Tegn">
    <w:name w:val="Overskrift 1 Tegn"/>
    <w:basedOn w:val="Standardskrifttypeiafsnit"/>
    <w:link w:val="Overskrift1"/>
    <w:uiPriority w:val="9"/>
    <w:rsid w:val="00EE1CD7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E1CD7"/>
    <w:rPr>
      <w:rFonts w:asciiTheme="majorHAnsi" w:eastAsiaTheme="majorEastAsia" w:hAnsiTheme="majorHAnsi" w:cstheme="majorBidi"/>
      <w:sz w:val="26"/>
      <w:szCs w:val="2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E1CD7"/>
    <w:pPr>
      <w:numPr>
        <w:ilvl w:val="1"/>
      </w:numPr>
    </w:pPr>
    <w:rPr>
      <w:rFonts w:eastAsiaTheme="minorEastAsia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E1CD7"/>
    <w:rPr>
      <w:rFonts w:eastAsiaTheme="minorEastAsia"/>
      <w:spacing w:val="15"/>
    </w:rPr>
  </w:style>
  <w:style w:type="character" w:styleId="Svagfremhvning">
    <w:name w:val="Subtle Emphasis"/>
    <w:basedOn w:val="Standardskrifttypeiafsnit"/>
    <w:uiPriority w:val="19"/>
    <w:qFormat/>
    <w:rsid w:val="00EE1CD7"/>
    <w:rPr>
      <w:i/>
      <w:iCs/>
      <w:color w:val="auto"/>
    </w:rPr>
  </w:style>
  <w:style w:type="character" w:styleId="Kraftigfremhvning">
    <w:name w:val="Intense Emphasis"/>
    <w:basedOn w:val="Standardskrifttypeiafsnit"/>
    <w:uiPriority w:val="21"/>
    <w:qFormat/>
    <w:rsid w:val="00EE1CD7"/>
    <w:rPr>
      <w:i/>
      <w:iCs/>
      <w:color w:val="auto"/>
    </w:rPr>
  </w:style>
  <w:style w:type="character" w:styleId="Fremhv">
    <w:name w:val="Emphasis"/>
    <w:basedOn w:val="Standardskrifttypeiafsnit"/>
    <w:uiPriority w:val="20"/>
    <w:qFormat/>
    <w:rsid w:val="00EE1CD7"/>
    <w:rPr>
      <w:i/>
      <w:iCs/>
    </w:rPr>
  </w:style>
  <w:style w:type="character" w:styleId="Strk">
    <w:name w:val="Strong"/>
    <w:basedOn w:val="Standardskrifttypeiafsnit"/>
    <w:uiPriority w:val="22"/>
    <w:qFormat/>
    <w:rsid w:val="00EE1CD7"/>
    <w:rPr>
      <w:b/>
      <w:bCs/>
    </w:rPr>
  </w:style>
  <w:style w:type="paragraph" w:styleId="Citat">
    <w:name w:val="Quote"/>
    <w:basedOn w:val="Normal"/>
    <w:next w:val="Normal"/>
    <w:link w:val="CitatTegn"/>
    <w:uiPriority w:val="29"/>
    <w:qFormat/>
    <w:rsid w:val="00EE1CD7"/>
    <w:pPr>
      <w:spacing w:before="200"/>
      <w:ind w:left="864" w:right="864"/>
      <w:jc w:val="center"/>
    </w:pPr>
    <w:rPr>
      <w:i/>
      <w:iCs/>
    </w:rPr>
  </w:style>
  <w:style w:type="character" w:customStyle="1" w:styleId="CitatTegn">
    <w:name w:val="Citat Tegn"/>
    <w:basedOn w:val="Standardskrifttypeiafsnit"/>
    <w:link w:val="Citat"/>
    <w:uiPriority w:val="29"/>
    <w:rsid w:val="00EE1CD7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E1CD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E1CD7"/>
    <w:rPr>
      <w:i/>
      <w:iCs/>
    </w:rPr>
  </w:style>
  <w:style w:type="character" w:styleId="Svaghenvisning">
    <w:name w:val="Subtle Reference"/>
    <w:basedOn w:val="Standardskrifttypeiafsnit"/>
    <w:uiPriority w:val="31"/>
    <w:qFormat/>
    <w:rsid w:val="00EE1CD7"/>
    <w:rPr>
      <w:smallCaps/>
      <w:color w:val="auto"/>
    </w:rPr>
  </w:style>
  <w:style w:type="character" w:styleId="Kraftighenvisning">
    <w:name w:val="Intense Reference"/>
    <w:basedOn w:val="Standardskrifttypeiafsnit"/>
    <w:uiPriority w:val="32"/>
    <w:qFormat/>
    <w:rsid w:val="00EE1CD7"/>
    <w:rPr>
      <w:b/>
      <w:bCs/>
      <w:smallCaps/>
      <w:color w:val="auto"/>
      <w:spacing w:val="5"/>
    </w:rPr>
  </w:style>
  <w:style w:type="character" w:styleId="Bogenstitel">
    <w:name w:val="Book Title"/>
    <w:basedOn w:val="Standardskrifttypeiafsnit"/>
    <w:uiPriority w:val="33"/>
    <w:qFormat/>
    <w:rsid w:val="00EE1CD7"/>
    <w:rPr>
      <w:b/>
      <w:bCs/>
      <w:i/>
      <w:iCs/>
      <w:spacing w:val="5"/>
    </w:rPr>
  </w:style>
  <w:style w:type="paragraph" w:styleId="Listeafsnit">
    <w:name w:val="List Paragraph"/>
    <w:basedOn w:val="Normal"/>
    <w:uiPriority w:val="34"/>
    <w:qFormat/>
    <w:rsid w:val="00EE1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d\AppData\Local\Temp\Templafy\WordVsto\54di5gt2.dotx" TargetMode="External"/></Relationships>
</file>

<file path=word/theme/theme1.xml><?xml version="1.0" encoding="utf-8"?>
<a:theme xmlns:a="http://schemas.openxmlformats.org/drawingml/2006/main" name="SDU">
  <a:themeElements>
    <a:clrScheme name="SDU">
      <a:dk1>
        <a:srgbClr val="000000"/>
      </a:dk1>
      <a:lt1>
        <a:sysClr val="window" lastClr="FFFFFF"/>
      </a:lt1>
      <a:dk2>
        <a:srgbClr val="7A6040"/>
      </a:dk2>
      <a:lt2>
        <a:srgbClr val="DDCBA4"/>
      </a:lt2>
      <a:accent1>
        <a:srgbClr val="AEB862"/>
      </a:accent1>
      <a:accent2>
        <a:srgbClr val="789D4A"/>
      </a:accent2>
      <a:accent3>
        <a:srgbClr val="F2C75C"/>
      </a:accent3>
      <a:accent4>
        <a:srgbClr val="E07E3C"/>
      </a:accent4>
      <a:accent5>
        <a:srgbClr val="E1BBB4"/>
      </a:accent5>
      <a:accent6>
        <a:srgbClr val="D05A57"/>
      </a:accent6>
      <a:hlink>
        <a:srgbClr val="0563C1"/>
      </a:hlink>
      <a:folHlink>
        <a:srgbClr val="954F72"/>
      </a:folHlink>
    </a:clrScheme>
    <a:fontScheme name="SD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solidFill>
            <a:schemeClr val="accent1"/>
          </a:solidFill>
        </a:ln>
      </a:spPr>
      <a:bodyPr lIns="72000" tIns="72000" rIns="72000" bIns="72000" rtlCol="0" anchor="ctr"/>
      <a:lstStyle>
        <a:defPPr algn="ctr">
          <a:defRPr sz="1600" dirty="0" err="1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/>
        </a:defPPr>
      </a:lstStyle>
    </a:txDef>
  </a:objectDefaults>
  <a:extraClrSchemeLst/>
  <a:custClrLst>
    <a:custClr name="Grøn 1">
      <a:srgbClr val="4E5B31"/>
    </a:custClr>
    <a:custClr name="Grøn 2">
      <a:srgbClr val="789D4A"/>
    </a:custClr>
    <a:custClr name="Grøn 3">
      <a:srgbClr val="AEB862"/>
    </a:custClr>
    <a:custClr name="Grøn 4">
      <a:srgbClr val="EAE7B9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Orange 1">
      <a:srgbClr val="D38235"/>
    </a:custClr>
    <a:custClr name="Orange 2">
      <a:srgbClr val="E0A526"/>
    </a:custClr>
    <a:custClr name="Orange 3">
      <a:srgbClr val="EED484"/>
    </a:custClr>
    <a:custClr name="Orange 4">
      <a:srgbClr val="FCF0C4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ød 1">
      <a:srgbClr val="862633"/>
    </a:custClr>
    <a:custClr name="Rød 2">
      <a:srgbClr val="D05A57"/>
    </a:custClr>
    <a:custClr name="Rød 3">
      <a:srgbClr val="E1BBB4"/>
    </a:custClr>
    <a:custClr name="Rød 4">
      <a:srgbClr val="F4E2DE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Brun 1">
      <a:srgbClr val="473729"/>
    </a:custClr>
    <a:custClr name="Brun 2">
      <a:srgbClr val="946037"/>
    </a:custClr>
    <a:custClr name="Brun 3">
      <a:srgbClr val="DDCBA4"/>
    </a:custClr>
    <a:custClr name="Brun 4">
      <a:srgbClr val="EFE5D1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Sort">
      <a:srgbClr val="000000"/>
    </a:custClr>
    <a:custClr name="Hvid">
      <a:srgbClr val="FFFFFF"/>
    </a:custClr>
  </a:custClrLst>
  <a:extLst>
    <a:ext uri="{05A4C25C-085E-4340-85A3-A5531E510DB2}">
      <thm15:themeFamily xmlns:thm15="http://schemas.microsoft.com/office/thememl/2012/main" name="SDU" id="{DE6ED73B-E157-4C0D-B072-864F00008F05}" vid="{42B93E90-1664-416E-ACDB-AE723854CF6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4438C9D5-CA01-495F-81BB-547FFFD0DF0C}">
  <ds:schemaRefs/>
</ds:datastoreItem>
</file>

<file path=customXml/itemProps2.xml><?xml version="1.0" encoding="utf-8"?>
<ds:datastoreItem xmlns:ds="http://schemas.openxmlformats.org/officeDocument/2006/customXml" ds:itemID="{4AB8C649-791A-43C6-B77A-F03E4A584C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54di5gt2</Template>
  <TotalTime>33</TotalTime>
  <Pages>4</Pages>
  <Words>561</Words>
  <Characters>3423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Dolriis</dc:creator>
  <cp:keywords/>
  <dc:description/>
  <cp:lastModifiedBy>Ole Dolriis</cp:lastModifiedBy>
  <cp:revision>5</cp:revision>
  <dcterms:created xsi:type="dcterms:W3CDTF">2025-12-22T13:57:00Z</dcterms:created>
  <dcterms:modified xsi:type="dcterms:W3CDTF">2025-12-22T15:11:00Z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sdu</vt:lpwstr>
  </property>
  <property fmtid="{D5CDD505-2E9C-101B-9397-08002B2CF9AE}" pid="3" name="TemplafyTemplateId">
    <vt:lpwstr>991143041190330490</vt:lpwstr>
  </property>
  <property fmtid="{D5CDD505-2E9C-101B-9397-08002B2CF9AE}" pid="4" name="TemplafyUserProfileId">
    <vt:lpwstr>1046775872503939848</vt:lpwstr>
  </property>
  <property fmtid="{D5CDD505-2E9C-101B-9397-08002B2CF9AE}" pid="5" name="TemplafyFromBlank">
    <vt:bool>true</vt:bool>
  </property>
</Properties>
</file>